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0F9F6" w14:textId="751D836B" w:rsidR="00342701" w:rsidRPr="00BC57A2" w:rsidRDefault="00342701" w:rsidP="00342701">
      <w:pPr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TRAME ENTRETIEN DE RECRUTEMENT</w:t>
      </w:r>
    </w:p>
    <w:p w14:paraId="78E22B4E" w14:textId="77777777" w:rsidR="00342701" w:rsidRPr="005421CF" w:rsidRDefault="00342701" w:rsidP="00342701">
      <w:pPr>
        <w:jc w:val="center"/>
        <w:rPr>
          <w:rFonts w:ascii="Century Gothic" w:hAnsi="Century Gothic"/>
          <w:b/>
          <w:bCs/>
          <w:sz w:val="8"/>
          <w:szCs w:val="8"/>
        </w:rPr>
      </w:pPr>
    </w:p>
    <w:p w14:paraId="794ED801" w14:textId="77777777" w:rsidR="00342701" w:rsidRDefault="00342701" w:rsidP="00342701">
      <w:pPr>
        <w:shd w:val="clear" w:color="auto" w:fill="DDD9C3" w:themeFill="background2" w:themeFillShade="E6"/>
        <w:jc w:val="both"/>
        <w:rPr>
          <w:rFonts w:ascii="Century Gothic" w:hAnsi="Century Gothic"/>
          <w:sz w:val="20"/>
          <w:szCs w:val="20"/>
        </w:rPr>
      </w:pPr>
      <w:r w:rsidRPr="000D513C">
        <w:rPr>
          <w:rFonts w:ascii="Century Gothic" w:hAnsi="Century Gothic"/>
          <w:sz w:val="20"/>
          <w:szCs w:val="20"/>
        </w:rPr>
        <w:t>Date de</w:t>
      </w:r>
      <w:r>
        <w:rPr>
          <w:rFonts w:ascii="Century Gothic" w:hAnsi="Century Gothic"/>
          <w:sz w:val="20"/>
          <w:szCs w:val="20"/>
        </w:rPr>
        <w:t xml:space="preserve"> l’entretien : </w:t>
      </w:r>
    </w:p>
    <w:p w14:paraId="29427DF2" w14:textId="6357A9DD" w:rsidR="00342701" w:rsidRPr="000D513C" w:rsidRDefault="00342701" w:rsidP="00342701">
      <w:pPr>
        <w:shd w:val="clear" w:color="auto" w:fill="DDD9C3" w:themeFill="background2" w:themeFillShade="E6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Nom du candidat : </w:t>
      </w:r>
      <w:r w:rsidRPr="000D513C">
        <w:rPr>
          <w:rFonts w:ascii="Century Gothic" w:hAnsi="Century Gothic"/>
          <w:sz w:val="20"/>
          <w:szCs w:val="20"/>
        </w:rPr>
        <w:tab/>
      </w:r>
    </w:p>
    <w:p w14:paraId="46ED72B0" w14:textId="77777777" w:rsidR="002904C3" w:rsidRPr="00342701" w:rsidRDefault="002904C3" w:rsidP="00342701">
      <w:pPr>
        <w:jc w:val="both"/>
        <w:rPr>
          <w:rFonts w:ascii="Century Gothic" w:hAnsi="Century Gothic"/>
          <w:sz w:val="12"/>
          <w:szCs w:val="12"/>
        </w:rPr>
      </w:pPr>
    </w:p>
    <w:p w14:paraId="201B7909" w14:textId="079D9F85" w:rsidR="00342701" w:rsidRDefault="00342701" w:rsidP="00342701">
      <w:pPr>
        <w:jc w:val="both"/>
        <w:rPr>
          <w:rFonts w:ascii="Century Gothic" w:hAnsi="Century Gothic"/>
          <w:i/>
          <w:iCs/>
          <w:sz w:val="18"/>
          <w:szCs w:val="18"/>
        </w:rPr>
      </w:pPr>
      <w:r>
        <w:rPr>
          <w:rFonts w:ascii="Century Gothic" w:hAnsi="Century Gothic"/>
          <w:i/>
          <w:iCs/>
          <w:sz w:val="18"/>
          <w:szCs w:val="18"/>
        </w:rPr>
        <w:t>Ce formulaire a pour objectif d’avoir un fil conducteur pendant l’entretien et de pouvoir prendre des notes au besoin.</w:t>
      </w:r>
    </w:p>
    <w:p w14:paraId="470AFD30" w14:textId="77777777" w:rsidR="00342701" w:rsidRDefault="00342701" w:rsidP="00342701">
      <w:pPr>
        <w:jc w:val="both"/>
        <w:rPr>
          <w:rFonts w:ascii="Century Gothic" w:hAnsi="Century Gothic"/>
          <w:i/>
          <w:iCs/>
          <w:sz w:val="10"/>
          <w:szCs w:val="10"/>
        </w:rPr>
      </w:pPr>
    </w:p>
    <w:p w14:paraId="110F491E" w14:textId="17106B1E" w:rsidR="00342701" w:rsidRDefault="00342701" w:rsidP="00342701">
      <w:pPr>
        <w:jc w:val="both"/>
        <w:rPr>
          <w:rFonts w:ascii="Century Gothic" w:hAnsi="Century Gothic"/>
          <w:b/>
          <w:bCs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 xml:space="preserve">I. Questions de présentation </w:t>
      </w:r>
    </w:p>
    <w:p w14:paraId="0CE30A79" w14:textId="60C46568" w:rsidR="00342701" w:rsidRPr="0015360F" w:rsidRDefault="00342701" w:rsidP="00342701">
      <w:pPr>
        <w:jc w:val="both"/>
        <w:rPr>
          <w:rFonts w:ascii="Century Gothic" w:hAnsi="Century Gothic"/>
          <w:b/>
          <w:bCs/>
          <w:sz w:val="10"/>
          <w:szCs w:val="10"/>
        </w:rPr>
      </w:pPr>
    </w:p>
    <w:p w14:paraId="00A32658" w14:textId="3D49396A" w:rsidR="00342701" w:rsidRDefault="00342701" w:rsidP="00342701">
      <w:pPr>
        <w:ind w:firstLine="720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a. Pouvez-vous vous présenter en quelques mots ?</w:t>
      </w:r>
    </w:p>
    <w:p w14:paraId="3F676421" w14:textId="3AC6FD6F" w:rsidR="00342701" w:rsidRDefault="00342701" w:rsidP="00342701">
      <w:pPr>
        <w:tabs>
          <w:tab w:val="right" w:leader="dot" w:pos="8931"/>
        </w:tabs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ab/>
      </w:r>
    </w:p>
    <w:p w14:paraId="244B6F8E" w14:textId="7D03716D" w:rsidR="00342701" w:rsidRDefault="00342701" w:rsidP="00342701">
      <w:pPr>
        <w:tabs>
          <w:tab w:val="right" w:leader="dot" w:pos="8931"/>
        </w:tabs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ab/>
      </w:r>
    </w:p>
    <w:p w14:paraId="6E63E539" w14:textId="4EB6893A" w:rsidR="00342701" w:rsidRDefault="00342701" w:rsidP="00342701">
      <w:pPr>
        <w:ind w:left="720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b. Pouvez-vous me parler de votre parcours professionnel ?</w:t>
      </w:r>
    </w:p>
    <w:p w14:paraId="4DD1E3FB" w14:textId="373A4C29" w:rsidR="00342701" w:rsidRDefault="00342701" w:rsidP="00342701">
      <w:pPr>
        <w:tabs>
          <w:tab w:val="right" w:leader="dot" w:pos="8931"/>
        </w:tabs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ab/>
      </w:r>
    </w:p>
    <w:p w14:paraId="1184EF34" w14:textId="33D968F8" w:rsidR="00342701" w:rsidRDefault="00342701" w:rsidP="00342701">
      <w:pPr>
        <w:tabs>
          <w:tab w:val="right" w:leader="dot" w:pos="8931"/>
        </w:tabs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ab/>
      </w:r>
    </w:p>
    <w:p w14:paraId="6EBE4F3E" w14:textId="5B01AE1B" w:rsidR="00342701" w:rsidRDefault="00342701" w:rsidP="00342701">
      <w:pPr>
        <w:ind w:firstLine="720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c. Quelles sont les expériences de travail qui vous ont le plus marqué ?</w:t>
      </w:r>
    </w:p>
    <w:p w14:paraId="384E213D" w14:textId="2587666D" w:rsidR="00342701" w:rsidRDefault="00342701" w:rsidP="00342701">
      <w:pPr>
        <w:tabs>
          <w:tab w:val="right" w:leader="dot" w:pos="8931"/>
        </w:tabs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ab/>
      </w:r>
    </w:p>
    <w:p w14:paraId="7A0A56AE" w14:textId="79AC4E6A" w:rsidR="00342701" w:rsidRDefault="00342701" w:rsidP="00342701">
      <w:pPr>
        <w:tabs>
          <w:tab w:val="right" w:leader="dot" w:pos="8931"/>
        </w:tabs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ab/>
      </w:r>
    </w:p>
    <w:p w14:paraId="76FA365E" w14:textId="77777777" w:rsidR="00342701" w:rsidRPr="0015360F" w:rsidRDefault="00342701" w:rsidP="00342701">
      <w:pPr>
        <w:jc w:val="both"/>
        <w:rPr>
          <w:rFonts w:ascii="Century Gothic" w:hAnsi="Century Gothic"/>
          <w:sz w:val="10"/>
          <w:szCs w:val="10"/>
        </w:rPr>
      </w:pPr>
    </w:p>
    <w:p w14:paraId="3DE3D45B" w14:textId="403C500D" w:rsidR="00342701" w:rsidRDefault="00342701" w:rsidP="00342701">
      <w:pPr>
        <w:jc w:val="both"/>
        <w:rPr>
          <w:rFonts w:ascii="Century Gothic" w:hAnsi="Century Gothic"/>
          <w:b/>
          <w:bCs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>II. Questions sur la situation actuelle</w:t>
      </w:r>
    </w:p>
    <w:p w14:paraId="45B16EF4" w14:textId="77777777" w:rsidR="00342701" w:rsidRPr="0015360F" w:rsidRDefault="00342701" w:rsidP="00342701">
      <w:pPr>
        <w:jc w:val="both"/>
        <w:rPr>
          <w:rFonts w:ascii="Century Gothic" w:hAnsi="Century Gothic"/>
          <w:b/>
          <w:bCs/>
          <w:sz w:val="10"/>
          <w:szCs w:val="10"/>
        </w:rPr>
      </w:pPr>
    </w:p>
    <w:p w14:paraId="090E71D9" w14:textId="2DDA640D" w:rsidR="00342701" w:rsidRDefault="00342701" w:rsidP="00342701">
      <w:pPr>
        <w:ind w:firstLine="72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t xml:space="preserve">d. </w:t>
      </w:r>
      <w:r w:rsidRPr="00342701">
        <w:rPr>
          <w:rFonts w:ascii="Century Gothic" w:hAnsi="Century Gothic"/>
          <w:sz w:val="18"/>
          <w:szCs w:val="18"/>
          <w:lang w:val="fr-FR"/>
        </w:rPr>
        <w:t>Que faites-vous actuellement ? </w:t>
      </w:r>
    </w:p>
    <w:p w14:paraId="2B540F6C" w14:textId="02B52BF4" w:rsidR="00342701" w:rsidRPr="00342701" w:rsidRDefault="00342701" w:rsidP="003179A7">
      <w:pPr>
        <w:tabs>
          <w:tab w:val="right" w:leader="dot" w:pos="8819"/>
        </w:tabs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sym w:font="Wingdings" w:char="F06F"/>
      </w:r>
      <w:r w:rsidRPr="00342701">
        <w:rPr>
          <w:rFonts w:ascii="Century Gothic" w:hAnsi="Century Gothic"/>
          <w:sz w:val="18"/>
          <w:szCs w:val="18"/>
          <w:lang w:val="fr-FR"/>
        </w:rPr>
        <w:t xml:space="preserve"> </w:t>
      </w:r>
      <w:r>
        <w:rPr>
          <w:rFonts w:ascii="Century Gothic" w:hAnsi="Century Gothic"/>
          <w:sz w:val="18"/>
          <w:szCs w:val="18"/>
          <w:lang w:val="fr-FR"/>
        </w:rPr>
        <w:t xml:space="preserve">En reconversion </w:t>
      </w:r>
      <w:r w:rsidR="003179A7">
        <w:rPr>
          <w:rFonts w:ascii="Century Gothic" w:hAnsi="Century Gothic"/>
          <w:sz w:val="18"/>
          <w:szCs w:val="18"/>
          <w:lang w:val="fr-FR"/>
        </w:rPr>
        <w:t xml:space="preserve">   </w:t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</w:t>
      </w:r>
      <w:r w:rsidR="003179A7">
        <w:rPr>
          <w:rFonts w:ascii="Century Gothic" w:hAnsi="Century Gothic"/>
          <w:sz w:val="18"/>
          <w:szCs w:val="18"/>
          <w:lang w:val="fr-FR"/>
        </w:rPr>
        <w:t xml:space="preserve">En recherche de retour à l’emploi    </w:t>
      </w:r>
      <w:r w:rsidR="003179A7">
        <w:rPr>
          <w:rFonts w:ascii="Century Gothic" w:hAnsi="Century Gothic"/>
          <w:sz w:val="18"/>
          <w:szCs w:val="18"/>
          <w:lang w:val="fr-FR"/>
        </w:rPr>
        <w:sym w:font="Wingdings" w:char="F06F"/>
      </w:r>
      <w:r w:rsidR="003179A7">
        <w:rPr>
          <w:rFonts w:ascii="Century Gothic" w:hAnsi="Century Gothic"/>
          <w:sz w:val="18"/>
          <w:szCs w:val="18"/>
          <w:lang w:val="fr-FR"/>
        </w:rPr>
        <w:t xml:space="preserve"> Autre : </w:t>
      </w:r>
      <w:r w:rsidR="003179A7">
        <w:rPr>
          <w:rFonts w:ascii="Century Gothic" w:hAnsi="Century Gothic"/>
          <w:sz w:val="18"/>
          <w:szCs w:val="18"/>
          <w:lang w:val="fr-FR"/>
        </w:rPr>
        <w:tab/>
      </w:r>
    </w:p>
    <w:p w14:paraId="0A324383" w14:textId="2456B7EA" w:rsidR="00342701" w:rsidRDefault="00342701" w:rsidP="00342701">
      <w:pPr>
        <w:ind w:firstLine="72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t xml:space="preserve">e. </w:t>
      </w:r>
      <w:r w:rsidRPr="00342701">
        <w:rPr>
          <w:rFonts w:ascii="Century Gothic" w:hAnsi="Century Gothic"/>
          <w:sz w:val="18"/>
          <w:szCs w:val="18"/>
          <w:lang w:val="fr-FR"/>
        </w:rPr>
        <w:t>Depuis combien de temps êtes-vous sans emploi ? </w:t>
      </w:r>
    </w:p>
    <w:p w14:paraId="4015BE34" w14:textId="6A461CA5" w:rsidR="003179A7" w:rsidRPr="00342701" w:rsidRDefault="003179A7" w:rsidP="003179A7">
      <w:pPr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Moins de 6 mois    </w:t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Entre 6 mois et un an   </w:t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Plus d’un an </w:t>
      </w:r>
    </w:p>
    <w:p w14:paraId="037D4127" w14:textId="77391981" w:rsidR="00342701" w:rsidRPr="00342701" w:rsidRDefault="00342701" w:rsidP="00342701">
      <w:pPr>
        <w:ind w:firstLine="72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t xml:space="preserve">f. </w:t>
      </w:r>
      <w:r w:rsidRPr="00342701">
        <w:rPr>
          <w:rFonts w:ascii="Century Gothic" w:hAnsi="Century Gothic"/>
          <w:sz w:val="18"/>
          <w:szCs w:val="18"/>
          <w:lang w:val="fr-FR"/>
        </w:rPr>
        <w:t>Qu’est-ce qui a rendu la recherche d’emploi difficile jusqu’à présent ? </w:t>
      </w:r>
    </w:p>
    <w:p w14:paraId="7FDE22CB" w14:textId="77777777" w:rsidR="003179A7" w:rsidRDefault="003179A7" w:rsidP="003179A7">
      <w:pPr>
        <w:ind w:left="720" w:firstLine="720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sym w:font="Wingdings" w:char="F06F"/>
      </w:r>
      <w:r>
        <w:rPr>
          <w:rFonts w:ascii="Century Gothic" w:hAnsi="Century Gothic"/>
          <w:sz w:val="18"/>
          <w:szCs w:val="18"/>
        </w:rPr>
        <w:t xml:space="preserve"> Freins personnels et sociaux       </w:t>
      </w:r>
    </w:p>
    <w:p w14:paraId="2ED1A7A6" w14:textId="77777777" w:rsidR="003179A7" w:rsidRDefault="003179A7" w:rsidP="003179A7">
      <w:pPr>
        <w:ind w:left="720" w:firstLine="720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sym w:font="Wingdings" w:char="F06F"/>
      </w:r>
      <w:r>
        <w:rPr>
          <w:rFonts w:ascii="Century Gothic" w:hAnsi="Century Gothic"/>
          <w:sz w:val="18"/>
          <w:szCs w:val="18"/>
        </w:rPr>
        <w:t xml:space="preserve"> Freins psychologiques ou comportementaux </w:t>
      </w:r>
    </w:p>
    <w:p w14:paraId="32E5C9A9" w14:textId="77777777" w:rsidR="003179A7" w:rsidRDefault="003179A7" w:rsidP="003179A7">
      <w:pPr>
        <w:ind w:left="720" w:firstLine="720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sym w:font="Wingdings" w:char="F06F"/>
      </w:r>
      <w:r>
        <w:rPr>
          <w:rFonts w:ascii="Century Gothic" w:hAnsi="Century Gothic"/>
          <w:sz w:val="18"/>
          <w:szCs w:val="18"/>
        </w:rPr>
        <w:t xml:space="preserve"> Manque de compétences, qualifications, expériences        </w:t>
      </w:r>
    </w:p>
    <w:p w14:paraId="34B16222" w14:textId="77777777" w:rsidR="003179A7" w:rsidRDefault="003179A7" w:rsidP="003179A7">
      <w:pPr>
        <w:ind w:left="720" w:firstLine="720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sym w:font="Wingdings" w:char="F06F"/>
      </w:r>
      <w:r>
        <w:rPr>
          <w:rFonts w:ascii="Century Gothic" w:hAnsi="Century Gothic"/>
          <w:sz w:val="18"/>
          <w:szCs w:val="18"/>
        </w:rPr>
        <w:t xml:space="preserve"> Confiance en soi fragile     </w:t>
      </w:r>
    </w:p>
    <w:p w14:paraId="4C7117F6" w14:textId="77777777" w:rsidR="003179A7" w:rsidRDefault="003179A7" w:rsidP="003179A7">
      <w:pPr>
        <w:ind w:left="720" w:firstLine="720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sym w:font="Wingdings" w:char="F06F"/>
      </w:r>
      <w:r>
        <w:rPr>
          <w:rFonts w:ascii="Century Gothic" w:hAnsi="Century Gothic"/>
          <w:sz w:val="18"/>
          <w:szCs w:val="18"/>
        </w:rPr>
        <w:t xml:space="preserve"> Parcours professionnel difficile     </w:t>
      </w:r>
    </w:p>
    <w:p w14:paraId="7703598E" w14:textId="0E361931" w:rsidR="003179A7" w:rsidRDefault="003179A7" w:rsidP="003179A7">
      <w:pPr>
        <w:ind w:left="720" w:firstLine="720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sym w:font="Wingdings" w:char="F06F"/>
      </w:r>
      <w:r>
        <w:rPr>
          <w:rFonts w:ascii="Century Gothic" w:hAnsi="Century Gothic"/>
          <w:sz w:val="18"/>
          <w:szCs w:val="18"/>
        </w:rPr>
        <w:t xml:space="preserve"> Problèmes administratifs    </w:t>
      </w:r>
    </w:p>
    <w:p w14:paraId="06EC65C3" w14:textId="70561215" w:rsidR="003179A7" w:rsidRDefault="003179A7" w:rsidP="003179A7">
      <w:pPr>
        <w:tabs>
          <w:tab w:val="right" w:leader="dot" w:pos="8789"/>
        </w:tabs>
        <w:ind w:left="720" w:firstLine="720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sym w:font="Wingdings" w:char="F06F"/>
      </w:r>
      <w:r>
        <w:rPr>
          <w:rFonts w:ascii="Century Gothic" w:hAnsi="Century Gothic"/>
          <w:sz w:val="18"/>
          <w:szCs w:val="18"/>
        </w:rPr>
        <w:t xml:space="preserve"> Autres : </w:t>
      </w:r>
      <w:r>
        <w:rPr>
          <w:rFonts w:ascii="Century Gothic" w:hAnsi="Century Gothic"/>
          <w:sz w:val="18"/>
          <w:szCs w:val="18"/>
        </w:rPr>
        <w:tab/>
      </w:r>
    </w:p>
    <w:p w14:paraId="798ED8CD" w14:textId="77777777" w:rsidR="00D44C73" w:rsidRPr="0015360F" w:rsidRDefault="00D44C73" w:rsidP="003179A7">
      <w:pPr>
        <w:tabs>
          <w:tab w:val="right" w:leader="dot" w:pos="8789"/>
        </w:tabs>
        <w:ind w:left="720" w:firstLine="720"/>
        <w:jc w:val="both"/>
        <w:rPr>
          <w:rFonts w:ascii="Century Gothic" w:hAnsi="Century Gothic"/>
          <w:sz w:val="10"/>
          <w:szCs w:val="10"/>
        </w:rPr>
      </w:pPr>
    </w:p>
    <w:p w14:paraId="1A9EDCFF" w14:textId="71DACA05" w:rsidR="00342701" w:rsidRDefault="00342701" w:rsidP="00342701">
      <w:pPr>
        <w:jc w:val="both"/>
        <w:rPr>
          <w:rFonts w:ascii="Century Gothic" w:hAnsi="Century Gothic"/>
          <w:b/>
          <w:bCs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>III. Questions sur les freins à l’emploi</w:t>
      </w:r>
    </w:p>
    <w:p w14:paraId="19E75D78" w14:textId="77777777" w:rsidR="00342701" w:rsidRPr="0015360F" w:rsidRDefault="00342701" w:rsidP="00342701">
      <w:pPr>
        <w:jc w:val="both"/>
        <w:rPr>
          <w:rFonts w:ascii="Century Gothic" w:hAnsi="Century Gothic"/>
          <w:b/>
          <w:bCs/>
          <w:sz w:val="10"/>
          <w:szCs w:val="10"/>
        </w:rPr>
      </w:pPr>
    </w:p>
    <w:p w14:paraId="4BA94C7A" w14:textId="7CD10C94" w:rsidR="00342701" w:rsidRDefault="00342701" w:rsidP="00342701">
      <w:pPr>
        <w:numPr>
          <w:ilvl w:val="0"/>
          <w:numId w:val="4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Rencontrez-vous des difficultés particulières pour travailler</w:t>
      </w:r>
      <w:r w:rsidR="00D44C73">
        <w:rPr>
          <w:rFonts w:ascii="Century Gothic" w:hAnsi="Century Gothic"/>
          <w:sz w:val="18"/>
          <w:szCs w:val="18"/>
          <w:lang w:val="fr-FR"/>
        </w:rPr>
        <w:t xml:space="preserve"> </w:t>
      </w:r>
      <w:r w:rsidRPr="00342701">
        <w:rPr>
          <w:rFonts w:ascii="Century Gothic" w:hAnsi="Century Gothic"/>
          <w:sz w:val="18"/>
          <w:szCs w:val="18"/>
          <w:lang w:val="fr-FR"/>
        </w:rPr>
        <w:t>? </w:t>
      </w:r>
    </w:p>
    <w:p w14:paraId="2D05C105" w14:textId="43CB518F" w:rsidR="003179A7" w:rsidRDefault="003179A7" w:rsidP="003179A7">
      <w:pPr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Transport</w:t>
      </w:r>
    </w:p>
    <w:p w14:paraId="1C0FF19C" w14:textId="451E2775" w:rsidR="003179A7" w:rsidRPr="00342701" w:rsidRDefault="003179A7" w:rsidP="003179A7">
      <w:pPr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Santé</w:t>
      </w:r>
    </w:p>
    <w:p w14:paraId="53E000CD" w14:textId="4A96F583" w:rsidR="003179A7" w:rsidRDefault="003179A7" w:rsidP="003179A7">
      <w:pPr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Logement</w:t>
      </w:r>
    </w:p>
    <w:p w14:paraId="15F260E1" w14:textId="10796319" w:rsidR="003179A7" w:rsidRDefault="003179A7" w:rsidP="003179A7">
      <w:pPr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Administratif</w:t>
      </w:r>
    </w:p>
    <w:p w14:paraId="4BF19EAC" w14:textId="2BEE6EB0" w:rsidR="003179A7" w:rsidRDefault="003179A7" w:rsidP="003179A7">
      <w:pPr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Langue</w:t>
      </w:r>
    </w:p>
    <w:p w14:paraId="5E87C24A" w14:textId="0845F3A8" w:rsidR="003179A7" w:rsidRPr="00342701" w:rsidRDefault="003179A7" w:rsidP="003179A7">
      <w:pPr>
        <w:tabs>
          <w:tab w:val="right" w:leader="dot" w:pos="8789"/>
        </w:tabs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Autre : </w:t>
      </w:r>
      <w:r>
        <w:rPr>
          <w:rFonts w:ascii="Century Gothic" w:hAnsi="Century Gothic"/>
          <w:sz w:val="18"/>
          <w:szCs w:val="18"/>
          <w:lang w:val="fr-FR"/>
        </w:rPr>
        <w:tab/>
      </w:r>
    </w:p>
    <w:p w14:paraId="38E7C0DC" w14:textId="77777777" w:rsidR="00342701" w:rsidRDefault="00342701" w:rsidP="00342701">
      <w:pPr>
        <w:numPr>
          <w:ilvl w:val="0"/>
          <w:numId w:val="5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Avez-vous des contraintes d’horaires ou personnelles dont nous devons tenir compte ? </w:t>
      </w:r>
    </w:p>
    <w:p w14:paraId="03BF0834" w14:textId="622D26F5" w:rsidR="00D44C73" w:rsidRDefault="00D44C73" w:rsidP="00D44C73">
      <w:pPr>
        <w:tabs>
          <w:tab w:val="right" w:leader="dot" w:pos="8789"/>
        </w:tabs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Oui : </w:t>
      </w:r>
      <w:r>
        <w:rPr>
          <w:rFonts w:ascii="Century Gothic" w:hAnsi="Century Gothic"/>
          <w:sz w:val="18"/>
          <w:szCs w:val="18"/>
          <w:lang w:val="fr-FR"/>
        </w:rPr>
        <w:tab/>
      </w:r>
    </w:p>
    <w:p w14:paraId="217E978D" w14:textId="784D6E59" w:rsidR="00D44C73" w:rsidRPr="00342701" w:rsidRDefault="00D44C73" w:rsidP="00D44C73">
      <w:pPr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Certainement à l’avenir       </w:t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Non</w:t>
      </w:r>
    </w:p>
    <w:p w14:paraId="2DDE77E9" w14:textId="18867247" w:rsidR="00342701" w:rsidRDefault="00342701" w:rsidP="00342701">
      <w:pPr>
        <w:numPr>
          <w:ilvl w:val="0"/>
          <w:numId w:val="6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Êtes-vous accompagné par une structure ? </w:t>
      </w:r>
    </w:p>
    <w:p w14:paraId="0AE2D344" w14:textId="23580C5E" w:rsidR="00D44C73" w:rsidRDefault="00D44C73" w:rsidP="00D44C73">
      <w:pPr>
        <w:ind w:left="720" w:firstLine="72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Mission locale</w:t>
      </w:r>
    </w:p>
    <w:p w14:paraId="27A403E5" w14:textId="138BE1C6" w:rsidR="00D44C73" w:rsidRDefault="00D44C73" w:rsidP="00D44C73">
      <w:pPr>
        <w:ind w:left="720" w:firstLine="72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Conseiller France Travail</w:t>
      </w:r>
    </w:p>
    <w:p w14:paraId="43E70CC9" w14:textId="2033DF4A" w:rsidR="00D44C73" w:rsidRDefault="00D44C73" w:rsidP="00D44C73">
      <w:pPr>
        <w:ind w:left="720" w:firstLine="72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lastRenderedPageBreak/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Travailleur social</w:t>
      </w:r>
    </w:p>
    <w:p w14:paraId="6FD8D6F0" w14:textId="4D7BAE98" w:rsidR="00D44C73" w:rsidRDefault="00D44C73" w:rsidP="00D44C73">
      <w:pPr>
        <w:tabs>
          <w:tab w:val="right" w:leader="dot" w:pos="9029"/>
        </w:tabs>
        <w:ind w:left="720" w:firstLine="72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Autre structure : </w:t>
      </w:r>
      <w:r>
        <w:rPr>
          <w:rFonts w:ascii="Century Gothic" w:hAnsi="Century Gothic"/>
          <w:sz w:val="18"/>
          <w:szCs w:val="18"/>
          <w:lang w:val="fr-FR"/>
        </w:rPr>
        <w:tab/>
      </w:r>
    </w:p>
    <w:p w14:paraId="3B1BADBB" w14:textId="23792232" w:rsidR="00D44C73" w:rsidRPr="00342701" w:rsidRDefault="00D44C73" w:rsidP="00D44C73">
      <w:pPr>
        <w:tabs>
          <w:tab w:val="right" w:leader="dot" w:pos="8789"/>
        </w:tabs>
        <w:ind w:left="720" w:firstLine="72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Aucune structure</w:t>
      </w:r>
    </w:p>
    <w:p w14:paraId="2D42B983" w14:textId="77777777" w:rsidR="00342701" w:rsidRPr="0015360F" w:rsidRDefault="00342701" w:rsidP="00342701">
      <w:pPr>
        <w:jc w:val="both"/>
        <w:rPr>
          <w:rFonts w:ascii="Century Gothic" w:hAnsi="Century Gothic"/>
          <w:sz w:val="10"/>
          <w:szCs w:val="10"/>
        </w:rPr>
      </w:pPr>
    </w:p>
    <w:p w14:paraId="0C0D2163" w14:textId="111ECC03" w:rsidR="00342701" w:rsidRDefault="00342701" w:rsidP="00342701">
      <w:pPr>
        <w:jc w:val="both"/>
        <w:rPr>
          <w:rFonts w:ascii="Century Gothic" w:hAnsi="Century Gothic"/>
          <w:b/>
          <w:bCs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>IV. Questions sur la motivation</w:t>
      </w:r>
    </w:p>
    <w:p w14:paraId="431B5493" w14:textId="77777777" w:rsidR="00342701" w:rsidRPr="0015360F" w:rsidRDefault="00342701" w:rsidP="00342701">
      <w:pPr>
        <w:jc w:val="both"/>
        <w:rPr>
          <w:rFonts w:ascii="Century Gothic" w:hAnsi="Century Gothic"/>
          <w:b/>
          <w:bCs/>
          <w:sz w:val="10"/>
          <w:szCs w:val="10"/>
        </w:rPr>
      </w:pPr>
    </w:p>
    <w:p w14:paraId="4262A6A5" w14:textId="77777777" w:rsidR="00342701" w:rsidRDefault="00342701" w:rsidP="00342701">
      <w:pPr>
        <w:numPr>
          <w:ilvl w:val="0"/>
          <w:numId w:val="7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Pourquoi souhaitez-vous intégrer ce chantier d’insertion ? </w:t>
      </w:r>
    </w:p>
    <w:p w14:paraId="7B8B81DB" w14:textId="3201A5C5" w:rsidR="00D44C73" w:rsidRDefault="00D44C73" w:rsidP="00D44C73">
      <w:pPr>
        <w:tabs>
          <w:tab w:val="right" w:leader="dot" w:pos="9029"/>
        </w:tabs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tab/>
      </w:r>
    </w:p>
    <w:p w14:paraId="361C9B64" w14:textId="02822300" w:rsidR="00D44C73" w:rsidRPr="00342701" w:rsidRDefault="00D44C73" w:rsidP="00D44C73">
      <w:pPr>
        <w:tabs>
          <w:tab w:val="right" w:leader="dot" w:pos="9029"/>
        </w:tabs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tab/>
      </w:r>
    </w:p>
    <w:p w14:paraId="5D9FE560" w14:textId="77777777" w:rsidR="00342701" w:rsidRDefault="00342701" w:rsidP="00342701">
      <w:pPr>
        <w:numPr>
          <w:ilvl w:val="0"/>
          <w:numId w:val="8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Qu’est-ce qui vous motive à reprendre une activité aujourd’hui ? </w:t>
      </w:r>
    </w:p>
    <w:p w14:paraId="778F7BCE" w14:textId="568D8E90" w:rsidR="00D44C73" w:rsidRDefault="00D44C73" w:rsidP="00D44C73">
      <w:pPr>
        <w:tabs>
          <w:tab w:val="right" w:leader="dot" w:pos="9029"/>
        </w:tabs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tab/>
      </w:r>
    </w:p>
    <w:p w14:paraId="0BA9D317" w14:textId="0D13D0F5" w:rsidR="00D44C73" w:rsidRPr="00342701" w:rsidRDefault="00D44C73" w:rsidP="00D44C73">
      <w:pPr>
        <w:tabs>
          <w:tab w:val="right" w:leader="dot" w:pos="9029"/>
        </w:tabs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tab/>
      </w:r>
    </w:p>
    <w:p w14:paraId="5A2F811F" w14:textId="77777777" w:rsidR="00342701" w:rsidRDefault="00342701" w:rsidP="00342701">
      <w:pPr>
        <w:numPr>
          <w:ilvl w:val="0"/>
          <w:numId w:val="9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Qu’attendez-vous de cette expérience ? </w:t>
      </w:r>
    </w:p>
    <w:p w14:paraId="65A56119" w14:textId="6CFF54BD" w:rsidR="00D44C73" w:rsidRDefault="00D44C73" w:rsidP="00D44C73">
      <w:pPr>
        <w:ind w:left="720" w:firstLine="72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Obtention de documents administratifs</w:t>
      </w:r>
    </w:p>
    <w:p w14:paraId="5C0217A8" w14:textId="6CD2026F" w:rsidR="00D44C73" w:rsidRDefault="00D44C73" w:rsidP="00D44C73">
      <w:pPr>
        <w:ind w:left="720" w:firstLine="72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Retour à l’emploi </w:t>
      </w:r>
    </w:p>
    <w:p w14:paraId="534ECFCF" w14:textId="1AB7C4EE" w:rsidR="00D44C73" w:rsidRPr="00342701" w:rsidRDefault="00D44C73" w:rsidP="00D44C73">
      <w:pPr>
        <w:ind w:left="720" w:firstLine="72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Accès à la formation / stage / immersion</w:t>
      </w:r>
    </w:p>
    <w:p w14:paraId="4BC728BD" w14:textId="77777777" w:rsidR="00342701" w:rsidRPr="0015360F" w:rsidRDefault="00342701" w:rsidP="00342701">
      <w:pPr>
        <w:jc w:val="both"/>
        <w:rPr>
          <w:rFonts w:ascii="Century Gothic" w:hAnsi="Century Gothic"/>
          <w:sz w:val="10"/>
          <w:szCs w:val="10"/>
        </w:rPr>
      </w:pPr>
    </w:p>
    <w:p w14:paraId="2C815A21" w14:textId="6CEB6CA3" w:rsidR="00342701" w:rsidRDefault="00342701" w:rsidP="00342701">
      <w:pPr>
        <w:jc w:val="both"/>
        <w:rPr>
          <w:rFonts w:ascii="Century Gothic" w:hAnsi="Century Gothic"/>
          <w:b/>
          <w:bCs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>V. Questions sur les compétences et le savoir-être</w:t>
      </w:r>
    </w:p>
    <w:p w14:paraId="6ABCBEF8" w14:textId="77777777" w:rsidR="00342701" w:rsidRPr="0015360F" w:rsidRDefault="00342701" w:rsidP="00342701">
      <w:pPr>
        <w:jc w:val="both"/>
        <w:rPr>
          <w:rFonts w:ascii="Century Gothic" w:hAnsi="Century Gothic"/>
          <w:b/>
          <w:bCs/>
          <w:sz w:val="10"/>
          <w:szCs w:val="10"/>
        </w:rPr>
      </w:pPr>
    </w:p>
    <w:p w14:paraId="795A639A" w14:textId="4382EC06" w:rsidR="00342701" w:rsidRDefault="00342701" w:rsidP="00342701">
      <w:pPr>
        <w:numPr>
          <w:ilvl w:val="0"/>
          <w:numId w:val="10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Avez-vous déjà travaillé dans ce type d’activité ? </w:t>
      </w:r>
    </w:p>
    <w:p w14:paraId="03DAFFAA" w14:textId="401BE4AC" w:rsidR="00D44C73" w:rsidRPr="00342701" w:rsidRDefault="00D44C73" w:rsidP="00D44C73">
      <w:pPr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Bâtiment     </w:t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Espaces verts    </w:t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Nettoyage      </w:t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Recyclerie</w:t>
      </w:r>
    </w:p>
    <w:p w14:paraId="1BABFDBD" w14:textId="77777777" w:rsidR="00342701" w:rsidRDefault="00342701" w:rsidP="00342701">
      <w:pPr>
        <w:numPr>
          <w:ilvl w:val="0"/>
          <w:numId w:val="11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Comment vous comportez-vous lorsque vous travaillez en équipe ? </w:t>
      </w:r>
    </w:p>
    <w:p w14:paraId="3ABA013E" w14:textId="6ED4146A" w:rsidR="00D44C73" w:rsidRDefault="00D44C73" w:rsidP="00D44C73">
      <w:pPr>
        <w:tabs>
          <w:tab w:val="right" w:leader="dot" w:pos="9029"/>
        </w:tabs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tab/>
      </w:r>
    </w:p>
    <w:p w14:paraId="5427DC30" w14:textId="18370BA9" w:rsidR="00D44C73" w:rsidRPr="00342701" w:rsidRDefault="00D44C73" w:rsidP="00D44C73">
      <w:pPr>
        <w:tabs>
          <w:tab w:val="right" w:leader="dot" w:pos="9029"/>
        </w:tabs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tab/>
      </w:r>
    </w:p>
    <w:p w14:paraId="3031F9A1" w14:textId="77777777" w:rsidR="00342701" w:rsidRDefault="00342701" w:rsidP="00342701">
      <w:pPr>
        <w:numPr>
          <w:ilvl w:val="0"/>
          <w:numId w:val="12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Comment réagissez-vous lorsqu’on vous donne une consigne ou une critique ? </w:t>
      </w:r>
    </w:p>
    <w:p w14:paraId="7955A0E1" w14:textId="476FEAE5" w:rsidR="00D44C73" w:rsidRDefault="00D44C73" w:rsidP="00D44C73">
      <w:pPr>
        <w:tabs>
          <w:tab w:val="right" w:leader="dot" w:pos="9044"/>
        </w:tabs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tab/>
      </w:r>
    </w:p>
    <w:p w14:paraId="45987B95" w14:textId="05C9D986" w:rsidR="00D44C73" w:rsidRPr="00342701" w:rsidRDefault="00D44C73" w:rsidP="00D44C73">
      <w:pPr>
        <w:tabs>
          <w:tab w:val="right" w:leader="dot" w:pos="9044"/>
        </w:tabs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tab/>
      </w:r>
    </w:p>
    <w:p w14:paraId="08425149" w14:textId="77777777" w:rsidR="00342701" w:rsidRDefault="00342701" w:rsidP="00342701">
      <w:pPr>
        <w:numPr>
          <w:ilvl w:val="0"/>
          <w:numId w:val="13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Êtes-vous à l’aise avec le travail physique ou en extérieur ? </w:t>
      </w:r>
    </w:p>
    <w:p w14:paraId="4DD71C9F" w14:textId="73DCB630" w:rsidR="00D44C73" w:rsidRPr="00342701" w:rsidRDefault="00D44C73" w:rsidP="00D44C73">
      <w:pPr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Oui</w:t>
      </w:r>
      <w:r>
        <w:rPr>
          <w:rFonts w:ascii="Century Gothic" w:hAnsi="Century Gothic"/>
          <w:sz w:val="18"/>
          <w:szCs w:val="18"/>
          <w:lang w:val="fr-FR"/>
        </w:rPr>
        <w:tab/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Non</w:t>
      </w:r>
      <w:r>
        <w:rPr>
          <w:rFonts w:ascii="Century Gothic" w:hAnsi="Century Gothic"/>
          <w:sz w:val="18"/>
          <w:szCs w:val="18"/>
          <w:lang w:val="fr-FR"/>
        </w:rPr>
        <w:tab/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Ne sais pas </w:t>
      </w:r>
    </w:p>
    <w:p w14:paraId="049E50A9" w14:textId="77777777" w:rsidR="00342701" w:rsidRPr="0015360F" w:rsidRDefault="00342701" w:rsidP="00342701">
      <w:pPr>
        <w:jc w:val="both"/>
        <w:rPr>
          <w:rFonts w:ascii="Century Gothic" w:hAnsi="Century Gothic"/>
          <w:sz w:val="10"/>
          <w:szCs w:val="10"/>
        </w:rPr>
      </w:pPr>
    </w:p>
    <w:p w14:paraId="51CC016B" w14:textId="0F903880" w:rsidR="00342701" w:rsidRDefault="00342701" w:rsidP="00342701">
      <w:pPr>
        <w:jc w:val="both"/>
        <w:rPr>
          <w:rFonts w:ascii="Century Gothic" w:hAnsi="Century Gothic"/>
          <w:b/>
          <w:bCs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 xml:space="preserve">VI. Questions sur l’organisation et l’engagement </w:t>
      </w:r>
    </w:p>
    <w:p w14:paraId="19E7092A" w14:textId="77777777" w:rsidR="00342701" w:rsidRPr="0015360F" w:rsidRDefault="00342701" w:rsidP="00342701">
      <w:pPr>
        <w:jc w:val="both"/>
        <w:rPr>
          <w:rFonts w:ascii="Century Gothic" w:hAnsi="Century Gothic"/>
          <w:b/>
          <w:bCs/>
          <w:sz w:val="10"/>
          <w:szCs w:val="10"/>
        </w:rPr>
      </w:pPr>
    </w:p>
    <w:p w14:paraId="2330F1EF" w14:textId="7CC3EBAB" w:rsidR="00D44C73" w:rsidRDefault="00342701" w:rsidP="00D44C73">
      <w:pPr>
        <w:numPr>
          <w:ilvl w:val="0"/>
          <w:numId w:val="14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Êtes-vous disponible pour travailler aux horaires proposés ? </w:t>
      </w:r>
    </w:p>
    <w:p w14:paraId="23F75C1B" w14:textId="25B1EF9C" w:rsidR="00D44C73" w:rsidRPr="00342701" w:rsidRDefault="00D44C73" w:rsidP="0015360F">
      <w:pPr>
        <w:tabs>
          <w:tab w:val="right" w:leader="dot" w:pos="9029"/>
        </w:tabs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Oui      </w:t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Non    </w:t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Autre : </w:t>
      </w:r>
      <w:r>
        <w:rPr>
          <w:rFonts w:ascii="Century Gothic" w:hAnsi="Century Gothic"/>
          <w:sz w:val="18"/>
          <w:szCs w:val="18"/>
          <w:lang w:val="fr-FR"/>
        </w:rPr>
        <w:tab/>
      </w:r>
    </w:p>
    <w:p w14:paraId="49151EE4" w14:textId="77777777" w:rsidR="00342701" w:rsidRPr="00342701" w:rsidRDefault="00342701" w:rsidP="00342701">
      <w:pPr>
        <w:numPr>
          <w:ilvl w:val="0"/>
          <w:numId w:val="15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Comment vous organisez-vous pour être ponctuel au travail ? </w:t>
      </w:r>
    </w:p>
    <w:p w14:paraId="62D3E933" w14:textId="678E5F07" w:rsidR="00342701" w:rsidRDefault="0015360F" w:rsidP="0015360F">
      <w:pPr>
        <w:tabs>
          <w:tab w:val="right" w:leader="dot" w:pos="9029"/>
        </w:tabs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ab/>
      </w:r>
    </w:p>
    <w:p w14:paraId="4E7F0082" w14:textId="79436CE4" w:rsidR="0015360F" w:rsidRPr="00342701" w:rsidRDefault="0015360F" w:rsidP="0015360F">
      <w:pPr>
        <w:tabs>
          <w:tab w:val="right" w:leader="dot" w:pos="9029"/>
        </w:tabs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ab/>
      </w:r>
    </w:p>
    <w:p w14:paraId="2D16E298" w14:textId="52CB4120" w:rsidR="00342701" w:rsidRPr="0015360F" w:rsidRDefault="00342701" w:rsidP="00342701">
      <w:pPr>
        <w:jc w:val="both"/>
        <w:rPr>
          <w:rFonts w:ascii="Century Gothic" w:hAnsi="Century Gothic"/>
          <w:b/>
          <w:bCs/>
          <w:sz w:val="10"/>
          <w:szCs w:val="10"/>
        </w:rPr>
      </w:pPr>
    </w:p>
    <w:p w14:paraId="28ACD7A9" w14:textId="108AE917" w:rsidR="00342701" w:rsidRDefault="00342701" w:rsidP="00342701">
      <w:pPr>
        <w:jc w:val="both"/>
        <w:rPr>
          <w:rFonts w:ascii="Century Gothic" w:hAnsi="Century Gothic"/>
          <w:b/>
          <w:bCs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 xml:space="preserve">VII. Questions sur le projet professionnel </w:t>
      </w:r>
    </w:p>
    <w:p w14:paraId="7CA63A92" w14:textId="77777777" w:rsidR="00342701" w:rsidRPr="0015360F" w:rsidRDefault="00342701" w:rsidP="00342701">
      <w:pPr>
        <w:jc w:val="both"/>
        <w:rPr>
          <w:rFonts w:ascii="Century Gothic" w:hAnsi="Century Gothic"/>
          <w:b/>
          <w:bCs/>
          <w:sz w:val="10"/>
          <w:szCs w:val="10"/>
        </w:rPr>
      </w:pPr>
    </w:p>
    <w:p w14:paraId="2E2F0228" w14:textId="77777777" w:rsidR="00342701" w:rsidRDefault="00342701" w:rsidP="00342701">
      <w:pPr>
        <w:numPr>
          <w:ilvl w:val="0"/>
          <w:numId w:val="16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Avez-vous une idée du métier que vous aimeriez faire plus tard ? </w:t>
      </w:r>
    </w:p>
    <w:p w14:paraId="3454377A" w14:textId="30C451A6" w:rsidR="0015360F" w:rsidRPr="00342701" w:rsidRDefault="0015360F" w:rsidP="00EA328C">
      <w:pPr>
        <w:tabs>
          <w:tab w:val="right" w:leader="dot" w:pos="9029"/>
        </w:tabs>
        <w:ind w:left="1440"/>
        <w:jc w:val="both"/>
        <w:rPr>
          <w:rFonts w:ascii="Century Gothic" w:hAnsi="Century Gothic"/>
          <w:sz w:val="18"/>
          <w:szCs w:val="18"/>
          <w:lang w:val="fr-FR"/>
        </w:rPr>
      </w:pP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Oui    </w:t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Non    </w:t>
      </w:r>
      <w:r>
        <w:rPr>
          <w:rFonts w:ascii="Century Gothic" w:hAnsi="Century Gothic"/>
          <w:sz w:val="18"/>
          <w:szCs w:val="18"/>
          <w:lang w:val="fr-FR"/>
        </w:rPr>
        <w:sym w:font="Wingdings" w:char="F06F"/>
      </w:r>
      <w:r>
        <w:rPr>
          <w:rFonts w:ascii="Century Gothic" w:hAnsi="Century Gothic"/>
          <w:sz w:val="18"/>
          <w:szCs w:val="18"/>
          <w:lang w:val="fr-FR"/>
        </w:rPr>
        <w:t xml:space="preserve"> Autre : </w:t>
      </w:r>
      <w:r>
        <w:rPr>
          <w:rFonts w:ascii="Century Gothic" w:hAnsi="Century Gothic"/>
          <w:sz w:val="18"/>
          <w:szCs w:val="18"/>
          <w:lang w:val="fr-FR"/>
        </w:rPr>
        <w:tab/>
      </w:r>
    </w:p>
    <w:p w14:paraId="5C72925E" w14:textId="77777777" w:rsidR="00342701" w:rsidRPr="00342701" w:rsidRDefault="00342701" w:rsidP="00342701">
      <w:pPr>
        <w:numPr>
          <w:ilvl w:val="0"/>
          <w:numId w:val="17"/>
        </w:numPr>
        <w:jc w:val="both"/>
        <w:rPr>
          <w:rFonts w:ascii="Century Gothic" w:hAnsi="Century Gothic"/>
          <w:sz w:val="18"/>
          <w:szCs w:val="18"/>
          <w:lang w:val="fr-FR"/>
        </w:rPr>
      </w:pPr>
      <w:r w:rsidRPr="00342701">
        <w:rPr>
          <w:rFonts w:ascii="Century Gothic" w:hAnsi="Century Gothic"/>
          <w:sz w:val="18"/>
          <w:szCs w:val="18"/>
          <w:lang w:val="fr-FR"/>
        </w:rPr>
        <w:t>Qu’aimeriez-vous avoir amélioré ou changé dans votre situation à la fin du chantier ? </w:t>
      </w:r>
    </w:p>
    <w:p w14:paraId="39E98297" w14:textId="77777777" w:rsidR="004D6026" w:rsidRDefault="004D6026" w:rsidP="004D6026">
      <w:pPr>
        <w:tabs>
          <w:tab w:val="right" w:leader="dot" w:pos="9029"/>
        </w:tabs>
        <w:jc w:val="both"/>
        <w:rPr>
          <w:rFonts w:ascii="Century Gothic" w:hAnsi="Century Gothic"/>
          <w:sz w:val="18"/>
          <w:szCs w:val="18"/>
        </w:rPr>
      </w:pPr>
      <w:r w:rsidRPr="004D6026">
        <w:rPr>
          <w:rFonts w:ascii="Century Gothic" w:hAnsi="Century Gothic"/>
          <w:sz w:val="18"/>
          <w:szCs w:val="18"/>
        </w:rPr>
        <w:tab/>
      </w:r>
    </w:p>
    <w:p w14:paraId="2DA1DB06" w14:textId="355C4581" w:rsidR="009B68D3" w:rsidRPr="004D6026" w:rsidRDefault="009B68D3" w:rsidP="004D6026">
      <w:pPr>
        <w:tabs>
          <w:tab w:val="right" w:leader="dot" w:pos="9029"/>
        </w:tabs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ab/>
      </w:r>
    </w:p>
    <w:p w14:paraId="7BE145CB" w14:textId="77777777" w:rsidR="00EA328C" w:rsidRDefault="00EA328C" w:rsidP="00EA328C">
      <w:pPr>
        <w:jc w:val="both"/>
        <w:rPr>
          <w:rFonts w:ascii="Century Gothic" w:hAnsi="Century Gothic"/>
          <w:sz w:val="10"/>
          <w:szCs w:val="10"/>
        </w:rPr>
      </w:pPr>
    </w:p>
    <w:p w14:paraId="352B3064" w14:textId="504208F7" w:rsidR="00EA328C" w:rsidRPr="00EA328C" w:rsidRDefault="00EA328C" w:rsidP="00EA328C">
      <w:pPr>
        <w:jc w:val="both"/>
        <w:rPr>
          <w:rFonts w:ascii="Century Gothic" w:hAnsi="Century Gothic"/>
          <w:sz w:val="18"/>
          <w:szCs w:val="18"/>
          <w:lang w:val="fr-FR"/>
        </w:rPr>
      </w:pPr>
      <w:r w:rsidRPr="00EA328C">
        <w:rPr>
          <w:rFonts w:ascii="Century Gothic" w:hAnsi="Century Gothic"/>
          <w:b/>
          <w:bCs/>
          <w:sz w:val="18"/>
          <w:szCs w:val="18"/>
          <w:lang w:val="fr-FR"/>
        </w:rPr>
        <w:t>Question ouverte : </w:t>
      </w:r>
      <w:r w:rsidRPr="00EA328C">
        <w:rPr>
          <w:rFonts w:ascii="Century Gothic" w:hAnsi="Century Gothic"/>
          <w:i/>
          <w:iCs/>
          <w:sz w:val="18"/>
          <w:szCs w:val="18"/>
          <w:lang w:val="fr-FR"/>
        </w:rPr>
        <w:t>(</w:t>
      </w:r>
      <w:r w:rsidRPr="00EA328C">
        <w:rPr>
          <w:rFonts w:ascii="Century Gothic" w:hAnsi="Century Gothic"/>
          <w:i/>
          <w:iCs/>
          <w:sz w:val="18"/>
          <w:szCs w:val="18"/>
          <w:lang w:val="fr-FR"/>
        </w:rPr>
        <w:t>Cela permet souvent de faire émerger des informations importantes pour l’accompagnement socio-professionnel</w:t>
      </w:r>
      <w:r w:rsidRPr="00EA328C">
        <w:rPr>
          <w:rFonts w:ascii="Century Gothic" w:hAnsi="Century Gothic"/>
          <w:i/>
          <w:iCs/>
          <w:sz w:val="18"/>
          <w:szCs w:val="18"/>
          <w:lang w:val="fr-FR"/>
        </w:rPr>
        <w:t>)</w:t>
      </w:r>
    </w:p>
    <w:p w14:paraId="03BE04F7" w14:textId="54EC29D8" w:rsidR="00EA328C" w:rsidRPr="00EA328C" w:rsidRDefault="00EA328C" w:rsidP="00EA328C">
      <w:pPr>
        <w:jc w:val="both"/>
        <w:rPr>
          <w:rFonts w:ascii="Century Gothic" w:hAnsi="Century Gothic"/>
          <w:b/>
          <w:bCs/>
          <w:sz w:val="10"/>
          <w:szCs w:val="10"/>
          <w:lang w:val="fr-FR"/>
        </w:rPr>
      </w:pPr>
    </w:p>
    <w:p w14:paraId="2BD12118" w14:textId="03BB73C7" w:rsidR="00EA328C" w:rsidRPr="00EA328C" w:rsidRDefault="00EA328C" w:rsidP="00EA328C">
      <w:pPr>
        <w:jc w:val="both"/>
        <w:rPr>
          <w:rFonts w:ascii="Century Gothic" w:hAnsi="Century Gothic"/>
          <w:sz w:val="18"/>
          <w:szCs w:val="18"/>
          <w:lang w:val="fr-FR"/>
        </w:rPr>
      </w:pPr>
      <w:r w:rsidRPr="00EA328C">
        <w:rPr>
          <w:rFonts w:ascii="Century Gothic" w:hAnsi="Century Gothic"/>
          <w:i/>
          <w:iCs/>
          <w:sz w:val="18"/>
          <w:szCs w:val="18"/>
          <w:lang w:val="fr-FR"/>
        </w:rPr>
        <w:t xml:space="preserve"> Y a-t-il quelque chose d’important dans votre situation que vous souhaitez nous expliquer ?</w:t>
      </w:r>
    </w:p>
    <w:p w14:paraId="7FCE36AA" w14:textId="43515967" w:rsidR="00342701" w:rsidRPr="00342701" w:rsidRDefault="00EA328C" w:rsidP="00EA328C">
      <w:pPr>
        <w:tabs>
          <w:tab w:val="right" w:leader="dot" w:pos="9029"/>
        </w:tabs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ab/>
      </w:r>
    </w:p>
    <w:sectPr w:rsidR="00342701" w:rsidRPr="00342701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06879" w14:textId="77777777" w:rsidR="00DC46AE" w:rsidRDefault="00DC46AE">
      <w:pPr>
        <w:spacing w:line="240" w:lineRule="auto"/>
      </w:pPr>
      <w:r>
        <w:separator/>
      </w:r>
    </w:p>
  </w:endnote>
  <w:endnote w:type="continuationSeparator" w:id="0">
    <w:p w14:paraId="059DADE9" w14:textId="77777777" w:rsidR="00DC46AE" w:rsidRDefault="00DC46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7D678EA1-9A41-4261-AD74-F9D94D91932E}"/>
    <w:embedBold r:id="rId2" w:fontKey="{A0363552-C775-47E2-8B4D-79240058CCF8}"/>
    <w:embedItalic r:id="rId3" w:fontKey="{BA5811B9-27FC-4856-9A2C-A32D8730BDF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ACF1E96-EB80-41E8-9718-BC12A5C5CD18}"/>
    <w:embedBold r:id="rId5" w:fontKey="{F2B6739F-24AA-49EA-A08D-FD52B6EF92A7}"/>
    <w:embedItalic r:id="rId6" w:fontKey="{C776B62F-8762-446C-96AF-591DDBAD4A5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BC1C30E-A120-4249-9BAF-F3F2739D74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8775"/>
    </w:tblGrid>
    <w:tr w:rsidR="46A9819D" w14:paraId="508A016E" w14:textId="77777777" w:rsidTr="46F3D5C1">
      <w:trPr>
        <w:trHeight w:val="300"/>
      </w:trPr>
      <w:tc>
        <w:tcPr>
          <w:tcW w:w="8775" w:type="dxa"/>
        </w:tcPr>
        <w:p w14:paraId="29695076" w14:textId="77777777" w:rsidR="46A9819D" w:rsidRDefault="46A9819D" w:rsidP="46A9819D">
          <w:pPr>
            <w:pStyle w:val="En-tte"/>
            <w:shd w:val="clear" w:color="auto" w:fill="FFFFFF" w:themeFill="background1"/>
            <w:jc w:val="center"/>
            <w:rPr>
              <w:rFonts w:asciiTheme="majorHAnsi" w:eastAsiaTheme="majorEastAsia" w:hAnsiTheme="majorHAnsi" w:cstheme="majorBidi"/>
              <w:color w:val="000000" w:themeColor="text1"/>
              <w:sz w:val="28"/>
              <w:szCs w:val="28"/>
              <w:lang w:val="fr-FR"/>
            </w:rPr>
          </w:pPr>
          <w:r w:rsidRPr="46A9819D"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28"/>
              <w:szCs w:val="28"/>
              <w:lang w:val="fr-FR"/>
            </w:rPr>
            <w:t>Siège social et Entrepôts</w:t>
          </w:r>
          <w:r w:rsidRPr="46A9819D">
            <w:rPr>
              <w:rFonts w:asciiTheme="majorHAnsi" w:eastAsiaTheme="majorEastAsia" w:hAnsiTheme="majorHAnsi" w:cstheme="majorBidi"/>
              <w:color w:val="000000" w:themeColor="text1"/>
              <w:sz w:val="28"/>
              <w:szCs w:val="28"/>
              <w:lang w:val="fr-FR"/>
            </w:rPr>
            <w:t xml:space="preserve"> </w:t>
          </w:r>
        </w:p>
        <w:p w14:paraId="48407F88" w14:textId="77777777" w:rsidR="46A9819D" w:rsidRDefault="46F3D5C1" w:rsidP="46F3D5C1">
          <w:pPr>
            <w:shd w:val="clear" w:color="auto" w:fill="FFFFFF" w:themeFill="background1"/>
            <w:jc w:val="center"/>
            <w:rPr>
              <w:rFonts w:asciiTheme="majorHAnsi" w:eastAsiaTheme="majorEastAsia" w:hAnsiTheme="majorHAnsi" w:cstheme="majorBidi"/>
              <w:i/>
              <w:iCs/>
              <w:color w:val="000000" w:themeColor="text1"/>
              <w:sz w:val="18"/>
              <w:szCs w:val="18"/>
              <w:lang w:val="fr-FR"/>
            </w:rPr>
          </w:pPr>
          <w:r w:rsidRPr="46F3D5C1">
            <w:rPr>
              <w:rFonts w:asciiTheme="majorHAnsi" w:eastAsiaTheme="majorEastAsia" w:hAnsiTheme="majorHAnsi" w:cstheme="majorBidi"/>
              <w:i/>
              <w:iCs/>
              <w:color w:val="000000" w:themeColor="text1"/>
              <w:sz w:val="18"/>
              <w:szCs w:val="18"/>
              <w:lang w:val="fr-FR"/>
            </w:rPr>
            <w:t>Chantier d’Insertion Agréé par la DDETS 76 – Siret 40157021300033 - TVA FR42401570213</w:t>
          </w:r>
        </w:p>
        <w:p w14:paraId="6D6954E0" w14:textId="77777777" w:rsidR="46A9819D" w:rsidRDefault="46A9819D" w:rsidP="46A9819D">
          <w:pPr>
            <w:shd w:val="clear" w:color="auto" w:fill="FFFFFF" w:themeFill="background1"/>
            <w:jc w:val="center"/>
            <w:rPr>
              <w:rFonts w:asciiTheme="majorHAnsi" w:eastAsiaTheme="majorEastAsia" w:hAnsiTheme="majorHAnsi" w:cstheme="majorBidi"/>
              <w:i/>
              <w:iCs/>
              <w:color w:val="000000" w:themeColor="text1"/>
              <w:sz w:val="18"/>
              <w:szCs w:val="18"/>
            </w:rPr>
          </w:pPr>
          <w:r w:rsidRPr="46A9819D">
            <w:rPr>
              <w:rFonts w:asciiTheme="majorHAnsi" w:eastAsiaTheme="majorEastAsia" w:hAnsiTheme="majorHAnsi" w:cstheme="majorBidi"/>
              <w:i/>
              <w:iCs/>
              <w:color w:val="000000" w:themeColor="text1"/>
              <w:sz w:val="18"/>
              <w:szCs w:val="18"/>
            </w:rPr>
            <w:t xml:space="preserve"> 73A rue du Général de Gaulle – 76770 </w:t>
          </w:r>
        </w:p>
        <w:p w14:paraId="7CEA18B9" w14:textId="77777777" w:rsidR="46A9819D" w:rsidRDefault="46A9819D" w:rsidP="46A9819D">
          <w:pPr>
            <w:shd w:val="clear" w:color="auto" w:fill="FFFFFF" w:themeFill="background1"/>
            <w:jc w:val="center"/>
            <w:rPr>
              <w:rFonts w:asciiTheme="majorHAnsi" w:eastAsiaTheme="majorEastAsia" w:hAnsiTheme="majorHAnsi" w:cstheme="majorBidi"/>
            </w:rPr>
          </w:pPr>
          <w:r w:rsidRPr="46A9819D">
            <w:rPr>
              <w:rFonts w:asciiTheme="majorHAnsi" w:eastAsiaTheme="majorEastAsia" w:hAnsiTheme="majorHAnsi" w:cstheme="majorBidi"/>
              <w:color w:val="000000" w:themeColor="text1"/>
              <w:sz w:val="14"/>
              <w:szCs w:val="14"/>
            </w:rPr>
            <w:t xml:space="preserve"> 02.32.10.34.81 -  </w:t>
          </w:r>
          <w:hyperlink r:id="rId1">
            <w:r w:rsidRPr="46A9819D">
              <w:rPr>
                <w:rStyle w:val="Lienhypertexte"/>
                <w:rFonts w:asciiTheme="majorHAnsi" w:eastAsiaTheme="majorEastAsia" w:hAnsiTheme="majorHAnsi" w:cstheme="majorBidi"/>
                <w:color w:val="1155CC"/>
                <w:sz w:val="14"/>
                <w:szCs w:val="14"/>
                <w:u w:val="none"/>
              </w:rPr>
              <w:t>contact@solidarite-textiles.fr</w:t>
            </w:r>
          </w:hyperlink>
          <w:r w:rsidRPr="46A9819D">
            <w:rPr>
              <w:rFonts w:asciiTheme="majorHAnsi" w:eastAsiaTheme="majorEastAsia" w:hAnsiTheme="majorHAnsi" w:cstheme="majorBidi"/>
              <w:color w:val="000000" w:themeColor="text1"/>
              <w:sz w:val="14"/>
              <w:szCs w:val="14"/>
            </w:rPr>
            <w:t xml:space="preserve"> -  </w:t>
          </w:r>
          <w:hyperlink r:id="rId2">
            <w:r w:rsidRPr="46A9819D">
              <w:rPr>
                <w:rStyle w:val="Lienhypertexte"/>
                <w:rFonts w:asciiTheme="majorHAnsi" w:eastAsiaTheme="majorEastAsia" w:hAnsiTheme="majorHAnsi" w:cstheme="majorBidi"/>
                <w:color w:val="0563C1"/>
                <w:sz w:val="14"/>
                <w:szCs w:val="14"/>
                <w:u w:val="none"/>
              </w:rPr>
              <w:t>www.solidarite-textiles.fr</w:t>
            </w:r>
          </w:hyperlink>
        </w:p>
        <w:p w14:paraId="3BC35B15" w14:textId="77777777" w:rsidR="46A9819D" w:rsidRDefault="46A9819D" w:rsidP="46A9819D">
          <w:pPr>
            <w:pStyle w:val="En-tte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314D5717" wp14:editId="7F12DCA0">
                <wp:extent cx="1041128" cy="336636"/>
                <wp:effectExtent l="0" t="0" r="0" b="0"/>
                <wp:docPr id="191835240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352404" name="Picture 1918352404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1128" cy="336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965B9C4" w14:textId="77777777" w:rsidR="46A9819D" w:rsidRDefault="46A9819D" w:rsidP="46A9819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80743" w14:textId="77777777" w:rsidR="00DC46AE" w:rsidRDefault="00DC46AE">
      <w:pPr>
        <w:spacing w:line="240" w:lineRule="auto"/>
      </w:pPr>
      <w:r>
        <w:separator/>
      </w:r>
    </w:p>
  </w:footnote>
  <w:footnote w:type="continuationSeparator" w:id="0">
    <w:p w14:paraId="07DD3D2C" w14:textId="77777777" w:rsidR="00DC46AE" w:rsidRDefault="00DC46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37" w:type="dxa"/>
      <w:tblLook w:val="06A0" w:firstRow="1" w:lastRow="0" w:firstColumn="1" w:lastColumn="0" w:noHBand="1" w:noVBand="1"/>
    </w:tblPr>
    <w:tblGrid>
      <w:gridCol w:w="7058"/>
      <w:gridCol w:w="2079"/>
    </w:tblGrid>
    <w:tr w:rsidR="74838136" w14:paraId="520F8B8F" w14:textId="77777777" w:rsidTr="46F3D5C1">
      <w:trPr>
        <w:trHeight w:val="554"/>
      </w:trPr>
      <w:tc>
        <w:tcPr>
          <w:tcW w:w="7058" w:type="dxa"/>
        </w:tcPr>
        <w:p w14:paraId="0C2B76F4" w14:textId="77777777" w:rsidR="74838136" w:rsidRDefault="46A9819D" w:rsidP="74838136">
          <w:pPr>
            <w:pStyle w:val="En-tte"/>
            <w:ind w:left="-115"/>
          </w:pPr>
          <w:r>
            <w:rPr>
              <w:noProof/>
            </w:rPr>
            <w:drawing>
              <wp:inline distT="0" distB="0" distL="0" distR="0" wp14:anchorId="368A0476" wp14:editId="67DA0060">
                <wp:extent cx="841042" cy="822955"/>
                <wp:effectExtent l="0" t="0" r="0" b="0"/>
                <wp:docPr id="103294906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2949064" name="Picture 103294906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1042" cy="822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9" w:type="dxa"/>
        </w:tcPr>
        <w:p w14:paraId="7A7F3751" w14:textId="77777777" w:rsidR="74838136" w:rsidRDefault="46A9819D" w:rsidP="46A9819D">
          <w:pPr>
            <w:spacing w:before="240" w:after="240" w:line="315" w:lineRule="auto"/>
            <w:rPr>
              <w:rFonts w:asciiTheme="majorHAnsi" w:eastAsiaTheme="majorEastAsia" w:hAnsiTheme="majorHAnsi" w:cstheme="majorBidi"/>
              <w:b/>
              <w:bCs/>
              <w:sz w:val="20"/>
              <w:szCs w:val="20"/>
            </w:rPr>
          </w:pPr>
          <w:r w:rsidRPr="46A9819D">
            <w:rPr>
              <w:rFonts w:asciiTheme="majorHAnsi" w:eastAsiaTheme="majorEastAsia" w:hAnsiTheme="majorHAnsi" w:cstheme="majorBidi"/>
              <w:b/>
              <w:bCs/>
              <w:sz w:val="20"/>
              <w:szCs w:val="20"/>
            </w:rPr>
            <w:t>SOLIDARITÉ TEXTILES</w:t>
          </w:r>
        </w:p>
        <w:p w14:paraId="7D7A25F8" w14:textId="77777777" w:rsidR="74838136" w:rsidRDefault="46F3D5C1" w:rsidP="46F3D5C1">
          <w:pPr>
            <w:spacing w:before="240" w:after="240" w:line="240" w:lineRule="auto"/>
            <w:rPr>
              <w:rFonts w:ascii="Times New Roman" w:eastAsia="Times New Roman" w:hAnsi="Times New Roman" w:cs="Times New Roman"/>
              <w:i/>
              <w:iCs/>
              <w:sz w:val="20"/>
              <w:szCs w:val="20"/>
            </w:rPr>
          </w:pPr>
          <w:r w:rsidRPr="46F3D5C1">
            <w:rPr>
              <w:rFonts w:asciiTheme="majorHAnsi" w:eastAsiaTheme="majorEastAsia" w:hAnsiTheme="majorHAnsi" w:cstheme="majorBidi"/>
              <w:i/>
              <w:iCs/>
              <w:sz w:val="20"/>
              <w:szCs w:val="20"/>
            </w:rPr>
            <w:t>Association déclarée</w:t>
          </w:r>
        </w:p>
      </w:tc>
    </w:tr>
  </w:tbl>
  <w:p w14:paraId="3969DF84" w14:textId="77777777" w:rsidR="74838136" w:rsidRDefault="74838136" w:rsidP="7483813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2C9C"/>
    <w:multiLevelType w:val="multilevel"/>
    <w:tmpl w:val="1438041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D4FC4"/>
    <w:multiLevelType w:val="multilevel"/>
    <w:tmpl w:val="BEFA2D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90915"/>
    <w:multiLevelType w:val="multilevel"/>
    <w:tmpl w:val="480A23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F5B64"/>
    <w:multiLevelType w:val="multilevel"/>
    <w:tmpl w:val="AB0683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62BBA"/>
    <w:multiLevelType w:val="multilevel"/>
    <w:tmpl w:val="5248EF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C3574"/>
    <w:multiLevelType w:val="multilevel"/>
    <w:tmpl w:val="9E849C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435414"/>
    <w:multiLevelType w:val="multilevel"/>
    <w:tmpl w:val="853CB4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276E3"/>
    <w:multiLevelType w:val="multilevel"/>
    <w:tmpl w:val="427E31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B0672F"/>
    <w:multiLevelType w:val="multilevel"/>
    <w:tmpl w:val="A3928C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A13F3A"/>
    <w:multiLevelType w:val="multilevel"/>
    <w:tmpl w:val="9D9E5D8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43075"/>
    <w:multiLevelType w:val="multilevel"/>
    <w:tmpl w:val="8408BA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BC4105"/>
    <w:multiLevelType w:val="multilevel"/>
    <w:tmpl w:val="21B229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1515C8"/>
    <w:multiLevelType w:val="multilevel"/>
    <w:tmpl w:val="8E5013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126207"/>
    <w:multiLevelType w:val="multilevel"/>
    <w:tmpl w:val="C29EB93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42A11"/>
    <w:multiLevelType w:val="multilevel"/>
    <w:tmpl w:val="EE3878C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AA6DBE"/>
    <w:multiLevelType w:val="multilevel"/>
    <w:tmpl w:val="B7C0BD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A216A2"/>
    <w:multiLevelType w:val="multilevel"/>
    <w:tmpl w:val="EE26E1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449890">
    <w:abstractNumId w:val="15"/>
  </w:num>
  <w:num w:numId="2" w16cid:durableId="1097215805">
    <w:abstractNumId w:val="5"/>
  </w:num>
  <w:num w:numId="3" w16cid:durableId="854999564">
    <w:abstractNumId w:val="11"/>
  </w:num>
  <w:num w:numId="4" w16cid:durableId="293290637">
    <w:abstractNumId w:val="12"/>
  </w:num>
  <w:num w:numId="5" w16cid:durableId="1175656773">
    <w:abstractNumId w:val="10"/>
  </w:num>
  <w:num w:numId="6" w16cid:durableId="103351244">
    <w:abstractNumId w:val="16"/>
  </w:num>
  <w:num w:numId="7" w16cid:durableId="560288963">
    <w:abstractNumId w:val="3"/>
  </w:num>
  <w:num w:numId="8" w16cid:durableId="1169515250">
    <w:abstractNumId w:val="4"/>
  </w:num>
  <w:num w:numId="9" w16cid:durableId="1502114069">
    <w:abstractNumId w:val="1"/>
  </w:num>
  <w:num w:numId="10" w16cid:durableId="578835475">
    <w:abstractNumId w:val="7"/>
  </w:num>
  <w:num w:numId="11" w16cid:durableId="1823303416">
    <w:abstractNumId w:val="8"/>
  </w:num>
  <w:num w:numId="12" w16cid:durableId="39090486">
    <w:abstractNumId w:val="13"/>
  </w:num>
  <w:num w:numId="13" w16cid:durableId="2117484213">
    <w:abstractNumId w:val="2"/>
  </w:num>
  <w:num w:numId="14" w16cid:durableId="573703063">
    <w:abstractNumId w:val="6"/>
  </w:num>
  <w:num w:numId="15" w16cid:durableId="1265841335">
    <w:abstractNumId w:val="9"/>
  </w:num>
  <w:num w:numId="16" w16cid:durableId="910504062">
    <w:abstractNumId w:val="0"/>
  </w:num>
  <w:num w:numId="17" w16cid:durableId="19346301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701"/>
    <w:rsid w:val="0015360F"/>
    <w:rsid w:val="002904C3"/>
    <w:rsid w:val="003006FB"/>
    <w:rsid w:val="003179A7"/>
    <w:rsid w:val="00342701"/>
    <w:rsid w:val="004D6026"/>
    <w:rsid w:val="005F4CC2"/>
    <w:rsid w:val="007D7145"/>
    <w:rsid w:val="0088106D"/>
    <w:rsid w:val="009952C7"/>
    <w:rsid w:val="009B68D3"/>
    <w:rsid w:val="00A44003"/>
    <w:rsid w:val="00C25539"/>
    <w:rsid w:val="00CC1870"/>
    <w:rsid w:val="00D44C73"/>
    <w:rsid w:val="00DC46AE"/>
    <w:rsid w:val="00EA328C"/>
    <w:rsid w:val="011D9B8B"/>
    <w:rsid w:val="05B2F77F"/>
    <w:rsid w:val="0B9923E9"/>
    <w:rsid w:val="0FC7E138"/>
    <w:rsid w:val="1434EDAB"/>
    <w:rsid w:val="27480752"/>
    <w:rsid w:val="275A5A4F"/>
    <w:rsid w:val="28F2BFC2"/>
    <w:rsid w:val="295682E3"/>
    <w:rsid w:val="2B65776E"/>
    <w:rsid w:val="2D0B6D99"/>
    <w:rsid w:val="2F662449"/>
    <w:rsid w:val="320D37FB"/>
    <w:rsid w:val="33D55E8B"/>
    <w:rsid w:val="347E7A8D"/>
    <w:rsid w:val="37F06365"/>
    <w:rsid w:val="3D44AED2"/>
    <w:rsid w:val="3E476644"/>
    <w:rsid w:val="3F166F47"/>
    <w:rsid w:val="414BBA95"/>
    <w:rsid w:val="465627EB"/>
    <w:rsid w:val="46A9819D"/>
    <w:rsid w:val="46B24AB4"/>
    <w:rsid w:val="46D7AD1F"/>
    <w:rsid w:val="46F3D5C1"/>
    <w:rsid w:val="4BD8FACC"/>
    <w:rsid w:val="4D858215"/>
    <w:rsid w:val="5040FDD5"/>
    <w:rsid w:val="5A16035D"/>
    <w:rsid w:val="67887C2F"/>
    <w:rsid w:val="696486EC"/>
    <w:rsid w:val="6BD4F6B7"/>
    <w:rsid w:val="6DB047DE"/>
    <w:rsid w:val="74838136"/>
    <w:rsid w:val="7A2F6ECF"/>
    <w:rsid w:val="7EDD0C15"/>
    <w:rsid w:val="7F1D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1AA9F"/>
  <w15:docId w15:val="{D39CC152-E947-4609-8E5D-03173200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701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Normal"/>
    <w:uiPriority w:val="99"/>
    <w:unhideWhenUsed/>
    <w:rsid w:val="74838136"/>
    <w:pPr>
      <w:tabs>
        <w:tab w:val="center" w:pos="4680"/>
        <w:tab w:val="right" w:pos="9360"/>
      </w:tabs>
      <w:spacing w:line="240" w:lineRule="auto"/>
    </w:pPr>
  </w:style>
  <w:style w:type="table" w:styleId="Grilledutableau">
    <w:name w:val="Table Grid"/>
    <w:basedOn w:val="Tableau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ieddepage">
    <w:name w:val="footer"/>
    <w:basedOn w:val="Normal"/>
    <w:uiPriority w:val="99"/>
    <w:unhideWhenUsed/>
    <w:rsid w:val="46A9819D"/>
    <w:pPr>
      <w:tabs>
        <w:tab w:val="center" w:pos="4680"/>
        <w:tab w:val="right" w:pos="9360"/>
      </w:tabs>
      <w:spacing w:line="240" w:lineRule="auto"/>
    </w:pPr>
  </w:style>
  <w:style w:type="character" w:styleId="Lienhypertexte">
    <w:name w:val="Hyperlink"/>
    <w:basedOn w:val="Policepardfaut"/>
    <w:uiPriority w:val="99"/>
    <w:unhideWhenUsed/>
    <w:rsid w:val="46A9819D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4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6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solidarite-textiles.fr/" TargetMode="External"/><Relationship Id="rId1" Type="http://schemas.openxmlformats.org/officeDocument/2006/relationships/hyperlink" Target="mailto:contact@solidarite-textiles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ocuments\Solidarit&#233;%20Textiles\Template%20Soltexti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D25A3C2B1B5D4089B44CA276A34A36" ma:contentTypeVersion="11" ma:contentTypeDescription="Crée un document." ma:contentTypeScope="" ma:versionID="7a3f86ba7c7f71137e2b7d265313e9eb">
  <xsd:schema xmlns:xsd="http://www.w3.org/2001/XMLSchema" xmlns:xs="http://www.w3.org/2001/XMLSchema" xmlns:p="http://schemas.microsoft.com/office/2006/metadata/properties" xmlns:ns2="bfb3f432-878f-40b7-a9c6-5eebb15c279a" xmlns:ns3="43d6646e-9d5d-4e3d-a78b-40907916a221" targetNamespace="http://schemas.microsoft.com/office/2006/metadata/properties" ma:root="true" ma:fieldsID="1a2662133611dafe6e6116d18f627594" ns2:_="" ns3:_="">
    <xsd:import namespace="bfb3f432-878f-40b7-a9c6-5eebb15c279a"/>
    <xsd:import namespace="43d6646e-9d5d-4e3d-a78b-40907916a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3f432-878f-40b7-a9c6-5eebb15c27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3f55e74a-e29e-401e-9a9f-f8d735d5e9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6646e-9d5d-4e3d-a78b-40907916a22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1742747-8033-4409-8635-1890c6d59bf8}" ma:internalName="TaxCatchAll" ma:showField="CatchAllData" ma:web="43d6646e-9d5d-4e3d-a78b-40907916a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b3f432-878f-40b7-a9c6-5eebb15c279a">
      <Terms xmlns="http://schemas.microsoft.com/office/infopath/2007/PartnerControls"/>
    </lcf76f155ced4ddcb4097134ff3c332f>
    <TaxCatchAll xmlns="43d6646e-9d5d-4e3d-a78b-40907916a221" xsi:nil="true"/>
  </documentManagement>
</p:properties>
</file>

<file path=customXml/itemProps1.xml><?xml version="1.0" encoding="utf-8"?>
<ds:datastoreItem xmlns:ds="http://schemas.openxmlformats.org/officeDocument/2006/customXml" ds:itemID="{DD9BEE55-7F45-4AA9-A520-EA5B9E0BBF26}"/>
</file>

<file path=customXml/itemProps2.xml><?xml version="1.0" encoding="utf-8"?>
<ds:datastoreItem xmlns:ds="http://schemas.openxmlformats.org/officeDocument/2006/customXml" ds:itemID="{E85E078A-007B-40D8-8248-E9ED0EDFA894}"/>
</file>

<file path=customXml/itemProps3.xml><?xml version="1.0" encoding="utf-8"?>
<ds:datastoreItem xmlns:ds="http://schemas.openxmlformats.org/officeDocument/2006/customXml" ds:itemID="{B96972F3-53B9-418D-8CC8-031BFB911DD5}"/>
</file>

<file path=docProps/app.xml><?xml version="1.0" encoding="utf-8"?>
<Properties xmlns="http://schemas.openxmlformats.org/officeDocument/2006/extended-properties" xmlns:vt="http://schemas.openxmlformats.org/officeDocument/2006/docPropsVTypes">
  <Template>Template Soltextiles</Template>
  <TotalTime>41</TotalTime>
  <Pages>2</Pages>
  <Words>441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Emmy FRANCART</dc:creator>
  <cp:lastModifiedBy>Emmy FRANCART</cp:lastModifiedBy>
  <cp:revision>4</cp:revision>
  <dcterms:created xsi:type="dcterms:W3CDTF">2026-03-13T09:44:00Z</dcterms:created>
  <dcterms:modified xsi:type="dcterms:W3CDTF">2026-03-13T10:26:00Z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0x01010045D25A3C2B1B5D4089B44CA276A34A36</vt:lpwstr>
  </property>
</Properties>
</file>